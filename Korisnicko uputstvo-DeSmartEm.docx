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441BD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6F157CC" wp14:editId="73C1E348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7CE0BC8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FAABC1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0392781" wp14:editId="5BAD84DC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59E68C" w14:textId="0CBC35C8" w:rsidR="00D077E9" w:rsidRPr="00D86945" w:rsidRDefault="000C582E" w:rsidP="000C582E">
                                  <w:pPr>
                                    <w:pStyle w:val="Title"/>
                                  </w:pPr>
                                  <w:r>
                                    <w:t>Korisnicko uputstvo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39278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7159E68C" w14:textId="0CBC35C8" w:rsidR="00D077E9" w:rsidRPr="00D86945" w:rsidRDefault="000C582E" w:rsidP="000C582E">
                            <w:pPr>
                              <w:pStyle w:val="Title"/>
                            </w:pPr>
                            <w:r>
                              <w:t>Korisnicko uputstvo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A9BD88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CED5A6" wp14:editId="5BE70018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7B4AC9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7B752B6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6A6CA9B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BF3F5D7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CBEA5" w14:textId="24D48236" w:rsidR="00D077E9" w:rsidRPr="000C582E" w:rsidRDefault="000C582E" w:rsidP="00D077E9">
            <w:pPr>
              <w:rPr>
                <w:sz w:val="40"/>
                <w:szCs w:val="40"/>
              </w:rPr>
            </w:pPr>
            <w:r w:rsidRPr="000C582E">
              <w:rPr>
                <w:sz w:val="40"/>
                <w:szCs w:val="40"/>
              </w:rPr>
              <w:t>DeSmartEm</w:t>
            </w:r>
          </w:p>
          <w:p w14:paraId="0B5AB86E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7FB7ACD" wp14:editId="15A2DB66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187551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2620A6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637202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27EF7C4" w14:textId="77777777" w:rsidR="00D077E9" w:rsidRPr="00D86945" w:rsidRDefault="00D077E9" w:rsidP="000C582E">
            <w:pPr>
              <w:rPr>
                <w:noProof/>
                <w:sz w:val="10"/>
                <w:szCs w:val="10"/>
              </w:rPr>
            </w:pPr>
          </w:p>
        </w:tc>
      </w:tr>
    </w:tbl>
    <w:p w14:paraId="192B1891" w14:textId="03A2A210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30E908" wp14:editId="112FF0BE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13786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BAAF933" wp14:editId="492701C1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0CCAA3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7EE7566D" w14:textId="77777777" w:rsidR="0083340C" w:rsidRDefault="0083340C" w:rsidP="00D077E9">
      <w:pPr>
        <w:pStyle w:val="Heading1"/>
      </w:pPr>
    </w:p>
    <w:p w14:paraId="255A35E3" w14:textId="7688F336" w:rsidR="00D077E9" w:rsidRDefault="000C582E" w:rsidP="00D077E9">
      <w:pPr>
        <w:pStyle w:val="Heading1"/>
      </w:pPr>
      <w:r>
        <w:t>Prijava korisnika i njegove mogucnosti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6DEBF25C" w14:textId="77777777" w:rsidTr="000C582E">
        <w:trPr>
          <w:trHeight w:val="3546"/>
        </w:trPr>
        <w:tc>
          <w:tcPr>
            <w:tcW w:w="9999" w:type="dxa"/>
          </w:tcPr>
          <w:p w14:paraId="10D21CAF" w14:textId="621118F2" w:rsidR="00D077E9" w:rsidRDefault="00D077E9" w:rsidP="00DF027C">
            <w:pPr>
              <w:pStyle w:val="Heading2"/>
            </w:pPr>
          </w:p>
          <w:p w14:paraId="67A32988" w14:textId="77777777" w:rsidR="00DF027C" w:rsidRDefault="00DF027C" w:rsidP="00DF027C"/>
          <w:p w14:paraId="3FAC4880" w14:textId="5EC0B4DC" w:rsidR="000C582E" w:rsidRPr="00DF027C" w:rsidRDefault="000C582E" w:rsidP="00DF027C">
            <w:pPr>
              <w:pStyle w:val="Content"/>
            </w:pPr>
            <w:r>
              <w:t xml:space="preserve">Da bi se mogla koristiti aplikacija, potrebno je prvo biti ulogovan kao korisnik. Kada je korisnik ulogovan, ima mogucnost da se izloguje, da podesava odredjene parametre i da vidi svoj profil. </w:t>
            </w:r>
          </w:p>
          <w:p w14:paraId="5497D107" w14:textId="77777777" w:rsidR="00DF027C" w:rsidRDefault="00DF027C" w:rsidP="00DF027C"/>
          <w:p w14:paraId="5F3ACD89" w14:textId="5E2BE6F0" w:rsidR="00DF027C" w:rsidRDefault="00DF027C" w:rsidP="00DF027C">
            <w:pPr>
              <w:pStyle w:val="Content"/>
            </w:pPr>
          </w:p>
        </w:tc>
      </w:tr>
      <w:tr w:rsidR="00DF027C" w14:paraId="77FD7CC5" w14:textId="77777777" w:rsidTr="000C582E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0FBD9B5A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7B15FD" wp14:editId="3FEFC7B3">
                      <wp:extent cx="6073140" cy="374142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73140" cy="3741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EB2C26" w14:textId="665F1263" w:rsidR="00DF027C" w:rsidRDefault="000C582E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noProof/>
                                      <w:sz w:val="36"/>
                                    </w:rPr>
                                    <w:drawing>
                                      <wp:inline distT="0" distB="0" distL="0" distR="0" wp14:anchorId="6D73BABF" wp14:editId="74060407">
                                        <wp:extent cx="3702505" cy="3627120"/>
                                        <wp:effectExtent l="0" t="0" r="0" b="0"/>
                                        <wp:docPr id="4" name="Picture 4" descr="A screenshot of a cell phon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profilPopUp.pn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63781" cy="36871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DF027C" w:rsidRPr="00DF027C">
                                    <w:rPr>
                                      <w:i/>
                                      <w:sz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87B15FD" id="Text Box 7" o:spid="_x0000_s1027" type="#_x0000_t202" style="width:478.2pt;height:29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" filled="f" stroked="f" strokeweight=".5pt">
                      <v:textbox>
                        <w:txbxContent>
                          <w:p w14:paraId="75EB2C26" w14:textId="665F1263" w:rsidR="00DF027C" w:rsidRDefault="000C582E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36"/>
                              </w:rPr>
                              <w:drawing>
                                <wp:inline distT="0" distB="0" distL="0" distR="0" wp14:anchorId="6D73BABF" wp14:editId="74060407">
                                  <wp:extent cx="3702505" cy="3627120"/>
                                  <wp:effectExtent l="0" t="0" r="0" b="0"/>
                                  <wp:docPr id="4" name="Picture 4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rofilPopUp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3781" cy="36871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F027C" w:rsidRPr="00DF027C">
                              <w:rPr>
                                <w:i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C582E" w14:paraId="3E3AEC76" w14:textId="77777777" w:rsidTr="000C582E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7C7561EE" w14:textId="7BB72716" w:rsidR="000C582E" w:rsidRDefault="000C582E" w:rsidP="000C582E">
            <w:pPr>
              <w:pStyle w:val="EmphasisText"/>
              <w:rPr>
                <w:noProof/>
              </w:rPr>
            </w:pPr>
          </w:p>
        </w:tc>
      </w:tr>
      <w:tr w:rsidR="00DF027C" w14:paraId="3CD1184A" w14:textId="77777777" w:rsidTr="000C582E">
        <w:trPr>
          <w:trHeight w:val="5931"/>
        </w:trPr>
        <w:tc>
          <w:tcPr>
            <w:tcW w:w="9999" w:type="dxa"/>
          </w:tcPr>
          <w:p w14:paraId="3359161D" w14:textId="77777777" w:rsidR="000C582E" w:rsidRDefault="000C582E" w:rsidP="000C582E">
            <w:pPr>
              <w:pStyle w:val="EmphasisText"/>
              <w:rPr>
                <w:noProof/>
              </w:rPr>
            </w:pPr>
          </w:p>
          <w:p w14:paraId="7B788141" w14:textId="77777777" w:rsidR="000C582E" w:rsidRDefault="000C582E" w:rsidP="000C582E">
            <w:pPr>
              <w:pStyle w:val="EmphasisText"/>
              <w:rPr>
                <w:noProof/>
              </w:rPr>
            </w:pPr>
          </w:p>
          <w:p w14:paraId="38ADF7EC" w14:textId="056509A8" w:rsidR="000C582E" w:rsidRPr="000C582E" w:rsidRDefault="000C582E" w:rsidP="000C582E">
            <w:pPr>
              <w:pStyle w:val="EmphasisText"/>
              <w:rPr>
                <w:b w:val="0"/>
                <w:bCs/>
                <w:noProof/>
              </w:rPr>
            </w:pPr>
            <w:r w:rsidRPr="000C582E">
              <w:rPr>
                <w:b w:val="0"/>
                <w:bCs/>
                <w:noProof/>
              </w:rPr>
              <w:t>Takodje, korisnik ima mogucnost da vidi notifikacije</w:t>
            </w:r>
            <w:r>
              <w:rPr>
                <w:b w:val="0"/>
                <w:bCs/>
                <w:noProof/>
              </w:rPr>
              <w:t xml:space="preserve"> </w:t>
            </w:r>
            <w:r w:rsidR="001E771E">
              <w:rPr>
                <w:b w:val="0"/>
                <w:bCs/>
                <w:noProof/>
              </w:rPr>
              <w:t>koje su uglavnom o tome koliko je novca ustedeo koristeci ovu aplikaciju ili obavestavaju o novitetima na aplikaciji. Korisnik takodje moze i pretrazivati po aplikaciji.</w:t>
            </w:r>
          </w:p>
          <w:p w14:paraId="740A9C13" w14:textId="77777777" w:rsidR="0083340C" w:rsidRDefault="0083340C" w:rsidP="000C582E">
            <w:pPr>
              <w:pStyle w:val="Heading1"/>
            </w:pPr>
          </w:p>
          <w:p w14:paraId="1F808EDF" w14:textId="77777777" w:rsidR="0083340C" w:rsidRDefault="0083340C" w:rsidP="000C582E">
            <w:pPr>
              <w:pStyle w:val="Heading1"/>
            </w:pPr>
          </w:p>
          <w:p w14:paraId="09D5DB47" w14:textId="561284E1" w:rsidR="000C582E" w:rsidRDefault="000C582E" w:rsidP="000C582E">
            <w:pPr>
              <w:pStyle w:val="Heading1"/>
            </w:pPr>
            <w:r>
              <w:rPr>
                <w:noProof/>
              </w:rPr>
              <w:drawing>
                <wp:inline distT="0" distB="0" distL="0" distR="0" wp14:anchorId="4ACC8907" wp14:editId="1B29162B">
                  <wp:extent cx="5661660" cy="3520440"/>
                  <wp:effectExtent l="0" t="0" r="0" b="381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notifikacijePopUp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677" cy="35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890CB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3865BD98" w14:textId="3F63205D" w:rsidR="00DF027C" w:rsidRDefault="00DF027C" w:rsidP="00DF027C">
            <w:pPr>
              <w:pStyle w:val="Content"/>
            </w:pPr>
          </w:p>
          <w:p w14:paraId="32274424" w14:textId="77777777" w:rsidR="00DF027C" w:rsidRPr="000C582E" w:rsidRDefault="00DF027C" w:rsidP="00DF027C">
            <w:pPr>
              <w:pStyle w:val="Content"/>
              <w:rPr>
                <w:iCs/>
                <w:sz w:val="36"/>
              </w:rPr>
            </w:pPr>
          </w:p>
          <w:p w14:paraId="276DDD57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3C9DA5E0" w14:textId="4586D0F4" w:rsidR="0087605E" w:rsidRDefault="0087605E" w:rsidP="00DF027C"/>
    <w:p w14:paraId="600AF010" w14:textId="1EA88456" w:rsidR="000C582E" w:rsidRDefault="000C582E" w:rsidP="00DF027C"/>
    <w:p w14:paraId="41E987A5" w14:textId="3705ABD2" w:rsidR="000C582E" w:rsidRDefault="000C582E" w:rsidP="00DF027C"/>
    <w:p w14:paraId="6F9D59D3" w14:textId="028BD8E2" w:rsidR="000C582E" w:rsidRDefault="000C582E" w:rsidP="00DF027C"/>
    <w:p w14:paraId="4A0C18DD" w14:textId="4D22AA0F" w:rsidR="000C582E" w:rsidRDefault="000C582E" w:rsidP="00DF027C"/>
    <w:p w14:paraId="45E2CEC6" w14:textId="29236D27" w:rsidR="000C582E" w:rsidRDefault="000C582E" w:rsidP="00DF027C"/>
    <w:p w14:paraId="528DD40D" w14:textId="260CE757" w:rsidR="000C582E" w:rsidRDefault="000C582E" w:rsidP="00DF027C"/>
    <w:p w14:paraId="28AD0C0E" w14:textId="7DDAAFFC" w:rsidR="000C582E" w:rsidRDefault="000C582E" w:rsidP="000C582E">
      <w:pPr>
        <w:pStyle w:val="Heading1"/>
      </w:pPr>
      <w:r>
        <w:t>P</w:t>
      </w:r>
      <w:r>
        <w:t>ocetna stranica</w:t>
      </w:r>
    </w:p>
    <w:p w14:paraId="499E5B52" w14:textId="77777777" w:rsidR="000C582E" w:rsidRDefault="000C582E" w:rsidP="000C582E">
      <w:pPr>
        <w:pStyle w:val="Heading1"/>
      </w:pPr>
    </w:p>
    <w:p w14:paraId="5813CEAB" w14:textId="2421269F" w:rsidR="000C582E" w:rsidRDefault="0083340C" w:rsidP="00DF027C">
      <w:pPr>
        <w:rPr>
          <w:b w:val="0"/>
          <w:bCs/>
        </w:rPr>
      </w:pPr>
      <w:r>
        <w:rPr>
          <w:b w:val="0"/>
          <w:bCs/>
        </w:rPr>
        <w:t xml:space="preserve">U okviru pocetne stranice, vidljiv je grafik koji prikazuje odredjene parametre kako su se menjali tokom godine. To omogucava korisniku da prati promene, ali i da vidi </w:t>
      </w:r>
      <w:r w:rsidR="001E771E">
        <w:rPr>
          <w:b w:val="0"/>
          <w:bCs/>
        </w:rPr>
        <w:t>k</w:t>
      </w:r>
      <w:r>
        <w:rPr>
          <w:b w:val="0"/>
          <w:bCs/>
        </w:rPr>
        <w:t>oliko je novca i struje ustedeo i kakav je bio prosek temperature, vlaznosti vazduha itd. tokom godine kako bi lakse koristio i organizovao utrosak elektricne energije.</w:t>
      </w:r>
    </w:p>
    <w:p w14:paraId="710D9645" w14:textId="314ABE7E" w:rsidR="0083340C" w:rsidRDefault="0083340C" w:rsidP="00DF027C">
      <w:pPr>
        <w:rPr>
          <w:b w:val="0"/>
          <w:bCs/>
        </w:rPr>
      </w:pPr>
    </w:p>
    <w:p w14:paraId="1B7AB121" w14:textId="4CEA1229" w:rsidR="0083340C" w:rsidRDefault="0083340C" w:rsidP="00DF027C">
      <w:pPr>
        <w:rPr>
          <w:b w:val="0"/>
          <w:bCs/>
        </w:rPr>
      </w:pPr>
    </w:p>
    <w:p w14:paraId="09089426" w14:textId="344A9EEB" w:rsidR="0083340C" w:rsidRDefault="0083340C">
      <w:pPr>
        <w:spacing w:after="200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2DBF6381" wp14:editId="451E19BD">
            <wp:extent cx="6309360" cy="3968115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g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 w:type="page"/>
      </w:r>
    </w:p>
    <w:p w14:paraId="4AC77A32" w14:textId="2ECE3D9B" w:rsidR="0083340C" w:rsidRDefault="0083340C" w:rsidP="00DF027C">
      <w:pPr>
        <w:rPr>
          <w:b w:val="0"/>
          <w:bCs/>
        </w:rPr>
      </w:pPr>
    </w:p>
    <w:p w14:paraId="391E23E6" w14:textId="01779AAC" w:rsidR="0083340C" w:rsidRDefault="0083340C" w:rsidP="00DF027C">
      <w:pPr>
        <w:rPr>
          <w:b w:val="0"/>
          <w:bCs/>
        </w:rPr>
      </w:pPr>
      <w:r>
        <w:rPr>
          <w:b w:val="0"/>
          <w:bCs/>
        </w:rPr>
        <w:t>U okviru pocetne stranice su takodje dostupne i notifikacije, kako bi bilo preglednije korisniku.</w:t>
      </w:r>
    </w:p>
    <w:p w14:paraId="647569B6" w14:textId="5356F702" w:rsidR="0083340C" w:rsidRDefault="0083340C" w:rsidP="00DF027C">
      <w:pPr>
        <w:rPr>
          <w:b w:val="0"/>
          <w:bCs/>
        </w:rPr>
      </w:pPr>
    </w:p>
    <w:p w14:paraId="4A4EF6B2" w14:textId="525AE4E0" w:rsidR="0083340C" w:rsidRDefault="0083340C" w:rsidP="00DF027C">
      <w:pPr>
        <w:rPr>
          <w:b w:val="0"/>
          <w:bCs/>
        </w:rPr>
      </w:pPr>
    </w:p>
    <w:p w14:paraId="040B59E4" w14:textId="4284449D" w:rsidR="0083340C" w:rsidRDefault="0083340C" w:rsidP="00DF027C">
      <w:pPr>
        <w:rPr>
          <w:b w:val="0"/>
          <w:bCs/>
        </w:rPr>
      </w:pPr>
    </w:p>
    <w:p w14:paraId="67490B22" w14:textId="77777777" w:rsidR="0083340C" w:rsidRDefault="0083340C" w:rsidP="00DF027C">
      <w:pPr>
        <w:rPr>
          <w:b w:val="0"/>
          <w:bCs/>
        </w:rPr>
      </w:pPr>
    </w:p>
    <w:p w14:paraId="0E62C663" w14:textId="022247BB" w:rsidR="0083340C" w:rsidRDefault="0083340C" w:rsidP="00DF027C">
      <w:pPr>
        <w:rPr>
          <w:b w:val="0"/>
          <w:bCs/>
          <w:noProof/>
        </w:rPr>
      </w:pPr>
      <w:r>
        <w:rPr>
          <w:b w:val="0"/>
          <w:bCs/>
          <w:noProof/>
        </w:rPr>
        <w:drawing>
          <wp:inline distT="0" distB="0" distL="0" distR="0" wp14:anchorId="78267323" wp14:editId="024978BA">
            <wp:extent cx="6309360" cy="3502732"/>
            <wp:effectExtent l="0" t="0" r="0" b="254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tifikacij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4653" w14:textId="68C0A39E" w:rsidR="0083340C" w:rsidRDefault="0083340C" w:rsidP="00DF027C">
      <w:pPr>
        <w:rPr>
          <w:b w:val="0"/>
          <w:bCs/>
          <w:noProof/>
        </w:rPr>
      </w:pPr>
    </w:p>
    <w:p w14:paraId="0DB4B641" w14:textId="6D3A7434" w:rsidR="0083340C" w:rsidRDefault="0083340C" w:rsidP="0083340C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br w:type="page"/>
      </w:r>
    </w:p>
    <w:p w14:paraId="646195F2" w14:textId="77777777" w:rsidR="0083340C" w:rsidRDefault="0083340C" w:rsidP="0083340C">
      <w:pPr>
        <w:pStyle w:val="Heading1"/>
      </w:pPr>
    </w:p>
    <w:p w14:paraId="1F3AB83A" w14:textId="4A2F64CD" w:rsidR="0083340C" w:rsidRDefault="0083340C" w:rsidP="0083340C">
      <w:pPr>
        <w:pStyle w:val="Heading1"/>
      </w:pPr>
      <w:r>
        <w:t>P</w:t>
      </w:r>
      <w:r>
        <w:t>rijava problema</w:t>
      </w:r>
    </w:p>
    <w:p w14:paraId="173AE710" w14:textId="239604C5" w:rsidR="0083340C" w:rsidRDefault="0083340C" w:rsidP="0083340C">
      <w:pPr>
        <w:pStyle w:val="Heading1"/>
        <w:rPr>
          <w:b w:val="0"/>
          <w:bCs/>
          <w:sz w:val="28"/>
          <w:szCs w:val="28"/>
        </w:rPr>
      </w:pPr>
    </w:p>
    <w:p w14:paraId="4D41CFA9" w14:textId="406CD2C4" w:rsidR="0083340C" w:rsidRDefault="0083340C" w:rsidP="0083340C">
      <w:pPr>
        <w:pStyle w:val="Heading1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U okviru pocetne stranice, postoji mogucnost da korisnik prijavi problem administratorima aplikacije, ukoliko on postoji. Korisnik unosi ime skole, svoje korisnicko ime i email, adresu skole, drzavu, grad i postanski broj. Postoji i poseban deo koji se odnosi na opis problema, kako bi administratorima bilo lakse da se pripreme i sto lakse rese taj problem. Administratorima se korisnik moze obratiti telefonom, email-om ili preko facebook grupe.</w:t>
      </w:r>
    </w:p>
    <w:p w14:paraId="29DE90D5" w14:textId="5A66F6DF" w:rsidR="0083340C" w:rsidRDefault="0083340C" w:rsidP="0083340C">
      <w:pPr>
        <w:pStyle w:val="Heading1"/>
        <w:rPr>
          <w:b w:val="0"/>
          <w:bCs/>
          <w:sz w:val="28"/>
          <w:szCs w:val="28"/>
        </w:rPr>
      </w:pPr>
    </w:p>
    <w:p w14:paraId="3B19AB65" w14:textId="08318394" w:rsidR="0083340C" w:rsidRDefault="0083340C" w:rsidP="0083340C">
      <w:pPr>
        <w:pStyle w:val="Heading1"/>
        <w:rPr>
          <w:b w:val="0"/>
          <w:bCs/>
          <w:sz w:val="28"/>
          <w:szCs w:val="28"/>
        </w:rPr>
      </w:pPr>
      <w:r>
        <w:rPr>
          <w:b w:val="0"/>
          <w:bCs/>
          <w:noProof/>
          <w:sz w:val="28"/>
          <w:szCs w:val="28"/>
        </w:rPr>
        <w:drawing>
          <wp:inline distT="0" distB="0" distL="0" distR="0" wp14:anchorId="6E9170F9" wp14:editId="18C0A248">
            <wp:extent cx="6507480" cy="3741420"/>
            <wp:effectExtent l="0" t="0" r="762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javaGresk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7A48" w14:textId="7E03F851" w:rsidR="0083340C" w:rsidRDefault="0083340C" w:rsidP="0083340C">
      <w:pPr>
        <w:pStyle w:val="Heading1"/>
        <w:rPr>
          <w:b w:val="0"/>
          <w:bCs/>
          <w:sz w:val="28"/>
          <w:szCs w:val="28"/>
        </w:rPr>
      </w:pPr>
    </w:p>
    <w:p w14:paraId="795A254C" w14:textId="77777777" w:rsidR="0083340C" w:rsidRPr="0083340C" w:rsidRDefault="0083340C" w:rsidP="0083340C">
      <w:pPr>
        <w:pStyle w:val="Heading1"/>
        <w:rPr>
          <w:b w:val="0"/>
          <w:bCs/>
          <w:sz w:val="28"/>
          <w:szCs w:val="28"/>
        </w:rPr>
      </w:pPr>
    </w:p>
    <w:p w14:paraId="550491C4" w14:textId="00A08345" w:rsidR="0083340C" w:rsidRPr="0083340C" w:rsidRDefault="0083340C" w:rsidP="00DF027C">
      <w:pPr>
        <w:rPr>
          <w:b w:val="0"/>
          <w:bCs/>
        </w:rPr>
      </w:pPr>
    </w:p>
    <w:sectPr w:rsidR="0083340C" w:rsidRPr="0083340C" w:rsidSect="00DF027C">
      <w:headerReference w:type="default" r:id="rId12"/>
      <w:footerReference w:type="default" r:id="rId1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7BB8B2" w14:textId="77777777" w:rsidR="0020637B" w:rsidRDefault="0020637B">
      <w:r>
        <w:separator/>
      </w:r>
    </w:p>
    <w:p w14:paraId="37696792" w14:textId="77777777" w:rsidR="0020637B" w:rsidRDefault="0020637B"/>
  </w:endnote>
  <w:endnote w:type="continuationSeparator" w:id="0">
    <w:p w14:paraId="48DC09EE" w14:textId="77777777" w:rsidR="0020637B" w:rsidRDefault="0020637B">
      <w:r>
        <w:continuationSeparator/>
      </w:r>
    </w:p>
    <w:p w14:paraId="3C75C4A8" w14:textId="77777777" w:rsidR="0020637B" w:rsidRDefault="002063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4C5E6D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CF5B34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4DAFB" w14:textId="77777777" w:rsidR="0020637B" w:rsidRDefault="0020637B">
      <w:r>
        <w:separator/>
      </w:r>
    </w:p>
    <w:p w14:paraId="31C188E1" w14:textId="77777777" w:rsidR="0020637B" w:rsidRDefault="0020637B"/>
  </w:footnote>
  <w:footnote w:type="continuationSeparator" w:id="0">
    <w:p w14:paraId="4E263D7D" w14:textId="77777777" w:rsidR="0020637B" w:rsidRDefault="0020637B">
      <w:r>
        <w:continuationSeparator/>
      </w:r>
    </w:p>
    <w:p w14:paraId="2C11D1BB" w14:textId="77777777" w:rsidR="0020637B" w:rsidRDefault="002063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4AB7953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C278F26" w14:textId="77777777" w:rsidR="00D077E9" w:rsidRDefault="00D077E9">
          <w:pPr>
            <w:pStyle w:val="Header"/>
          </w:pPr>
        </w:p>
      </w:tc>
    </w:tr>
  </w:tbl>
  <w:p w14:paraId="615A3ACB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82E"/>
    <w:rsid w:val="0002482E"/>
    <w:rsid w:val="00050324"/>
    <w:rsid w:val="000A0150"/>
    <w:rsid w:val="000C582E"/>
    <w:rsid w:val="000E63C9"/>
    <w:rsid w:val="00130E9D"/>
    <w:rsid w:val="00150A6D"/>
    <w:rsid w:val="00185B35"/>
    <w:rsid w:val="001E771E"/>
    <w:rsid w:val="001F2BC8"/>
    <w:rsid w:val="001F5F6B"/>
    <w:rsid w:val="0020637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3340C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E61667"/>
  <w15:docId w15:val="{D690076A-E73C-4D42-A0E0-DBCE3DE3A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\AppData\Local\Microsoft\Office\16.0\DTS\en-US%7b30EA4D1B-7CD3-4F55-860E-2029982E3642%7d\%7b95EAA11D-7F1C-47CA-AD46-6812F3E38C1E%7dtf1639285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{95EAA11D-7F1C-47CA-AD46-6812F3E38C1E}tf16392850.dotx</Template>
  <TotalTime>23</TotalTime>
  <Pages>1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Ema</dc:creator>
  <cp:keywords/>
  <cp:lastModifiedBy>Емилија Никић</cp:lastModifiedBy>
  <cp:revision>2</cp:revision>
  <cp:lastPrinted>2006-08-01T17:47:00Z</cp:lastPrinted>
  <dcterms:created xsi:type="dcterms:W3CDTF">2020-06-29T10:11:00Z</dcterms:created>
  <dcterms:modified xsi:type="dcterms:W3CDTF">2020-06-29T10:34:00Z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